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4088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3664"/>
        <w:gridCol w:w="424"/>
      </w:tblGrid>
      <w:tr w:rsidR="00DA67A8" w:rsidRPr="00AE68A8" w:rsidTr="00DA67A8">
        <w:trPr>
          <w:trHeight w:val="2112"/>
        </w:trPr>
        <w:tc>
          <w:tcPr>
            <w:tcW w:w="3664" w:type="dxa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:rsidR="00DA67A8" w:rsidRPr="00DA67A8" w:rsidRDefault="00DA67A8" w:rsidP="00DA67A8">
            <w:pPr>
              <w:jc w:val="both"/>
              <w:rPr>
                <w:rFonts w:ascii="Bahnschrift" w:hAnsi="Bahnschrift"/>
                <w:sz w:val="72"/>
                <w:szCs w:val="72"/>
                <w:u w:val="single"/>
              </w:rPr>
            </w:pPr>
            <w:r w:rsidRPr="00DA67A8">
              <w:rPr>
                <w:rFonts w:ascii="Bahnschrift" w:hAnsi="Bahnschrift"/>
                <w:sz w:val="72"/>
                <w:szCs w:val="72"/>
                <w:u w:val="single"/>
              </w:rPr>
              <w:t>MongoDB Questions</w: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:rsidR="00DA67A8" w:rsidRPr="00DA67A8" w:rsidRDefault="00DA67A8" w:rsidP="00AE68A8">
            <w:pPr>
              <w:rPr>
                <w:sz w:val="72"/>
                <w:szCs w:val="72"/>
              </w:rPr>
            </w:pPr>
          </w:p>
        </w:tc>
      </w:tr>
      <w:tr w:rsidR="00DA67A8" w:rsidRPr="00AE68A8" w:rsidTr="00DA67A8">
        <w:trPr>
          <w:trHeight w:val="884"/>
        </w:trPr>
        <w:tc>
          <w:tcPr>
            <w:tcW w:w="3664" w:type="dxa"/>
            <w:vMerge/>
          </w:tcPr>
          <w:p w:rsidR="00DA67A8" w:rsidRPr="00AE68A8" w:rsidRDefault="00DA67A8" w:rsidP="00AE68A8"/>
        </w:tc>
        <w:tc>
          <w:tcPr>
            <w:tcW w:w="424" w:type="dxa"/>
            <w:vMerge/>
          </w:tcPr>
          <w:p w:rsidR="00DA67A8" w:rsidRPr="00AE68A8" w:rsidRDefault="00DA67A8" w:rsidP="00AE68A8"/>
        </w:tc>
      </w:tr>
      <w:tr w:rsidR="00DA67A8" w:rsidRPr="00AE68A8" w:rsidTr="00DA67A8">
        <w:trPr>
          <w:trHeight w:val="705"/>
        </w:trPr>
        <w:tc>
          <w:tcPr>
            <w:tcW w:w="3664" w:type="dxa"/>
            <w:vMerge/>
          </w:tcPr>
          <w:p w:rsidR="00DA67A8" w:rsidRPr="00AE68A8" w:rsidRDefault="00DA67A8" w:rsidP="00AE68A8"/>
        </w:tc>
        <w:tc>
          <w:tcPr>
            <w:tcW w:w="424" w:type="dxa"/>
            <w:vMerge/>
          </w:tcPr>
          <w:p w:rsidR="00DA67A8" w:rsidRPr="00AE68A8" w:rsidRDefault="00DA67A8" w:rsidP="00AE68A8"/>
        </w:tc>
      </w:tr>
    </w:tbl>
    <w:p w:rsidR="00DA67A8" w:rsidRPr="00DA67A8" w:rsidRDefault="00DA67A8" w:rsidP="00DA67A8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DA67A8">
        <w:rPr>
          <w:b/>
          <w:sz w:val="28"/>
          <w:szCs w:val="28"/>
        </w:rPr>
        <w:t>What is the primary purpose of an index in MongoDB?</w:t>
      </w:r>
    </w:p>
    <w:p w:rsidR="00DA67A8" w:rsidRDefault="00DA67A8" w:rsidP="00DA67A8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DA67A8">
        <w:rPr>
          <w:sz w:val="28"/>
          <w:szCs w:val="28"/>
        </w:rPr>
        <w:t>The primary purpose of an index in MongoDB is to improve the speed of queries by efficiently locating documents in a collection.</w:t>
      </w:r>
    </w:p>
    <w:p w:rsidR="00DA67A8" w:rsidRDefault="00DA67A8" w:rsidP="00DA67A8">
      <w:pPr>
        <w:pStyle w:val="ListParagraph"/>
        <w:numPr>
          <w:ilvl w:val="0"/>
          <w:numId w:val="0"/>
        </w:numPr>
        <w:ind w:left="720"/>
        <w:rPr>
          <w:sz w:val="28"/>
          <w:szCs w:val="28"/>
        </w:rPr>
      </w:pPr>
    </w:p>
    <w:p w:rsidR="00DA67A8" w:rsidRPr="00DA67A8" w:rsidRDefault="00DA67A8" w:rsidP="00DA67A8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DA67A8">
        <w:rPr>
          <w:b/>
          <w:sz w:val="28"/>
          <w:szCs w:val="28"/>
        </w:rPr>
        <w:t>Name and brieﬂy describe types of indexes available in MongoDB</w:t>
      </w:r>
      <w:r w:rsidRPr="00DA67A8">
        <w:rPr>
          <w:b/>
          <w:noProof/>
          <w:lang w:val="en-GB"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2058670</wp:posOffset>
            </wp:positionH>
            <wp:positionV relativeFrom="paragraph">
              <wp:posOffset>-2319655</wp:posOffset>
            </wp:positionV>
            <wp:extent cx="2876550" cy="159067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ki log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67A8">
        <w:rPr>
          <w:b/>
          <w:sz w:val="28"/>
          <w:szCs w:val="28"/>
        </w:rPr>
        <w:t>?</w:t>
      </w:r>
    </w:p>
    <w:p w:rsidR="00581618" w:rsidRDefault="00581618" w:rsidP="00581618">
      <w:pPr>
        <w:rPr>
          <w:b/>
          <w:sz w:val="28"/>
          <w:szCs w:val="28"/>
        </w:rPr>
      </w:pPr>
      <w:r>
        <w:rPr>
          <w:b/>
          <w:sz w:val="28"/>
          <w:szCs w:val="28"/>
        </w:rPr>
        <w:t>Types of indexes in MongoDB:</w:t>
      </w:r>
    </w:p>
    <w:p w:rsidR="00DA67A8" w:rsidRPr="00581618" w:rsidRDefault="00DA67A8" w:rsidP="00581618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581618">
        <w:rPr>
          <w:sz w:val="28"/>
          <w:szCs w:val="28"/>
        </w:rPr>
        <w:t>Si</w:t>
      </w:r>
      <w:r w:rsidRPr="00581618">
        <w:rPr>
          <w:sz w:val="28"/>
          <w:szCs w:val="28"/>
        </w:rPr>
        <w:t>ngle Field Index</w:t>
      </w:r>
      <w:r w:rsidRPr="00581618">
        <w:rPr>
          <w:sz w:val="28"/>
          <w:szCs w:val="28"/>
        </w:rPr>
        <w:t>: Indexes a single field in a collection.</w:t>
      </w:r>
    </w:p>
    <w:p w:rsidR="00DA67A8" w:rsidRPr="00DA67A8" w:rsidRDefault="00DA67A8" w:rsidP="00DA67A8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DA67A8">
        <w:rPr>
          <w:sz w:val="28"/>
          <w:szCs w:val="28"/>
        </w:rPr>
        <w:t>Compound Index</w:t>
      </w:r>
      <w:r w:rsidRPr="00DA67A8">
        <w:rPr>
          <w:sz w:val="28"/>
          <w:szCs w:val="28"/>
        </w:rPr>
        <w:t>: Indexes multiple fields in a collection.</w:t>
      </w:r>
    </w:p>
    <w:p w:rsidR="00DA67A8" w:rsidRPr="00DA67A8" w:rsidRDefault="00DA67A8" w:rsidP="00DA67A8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DA67A8">
        <w:rPr>
          <w:sz w:val="28"/>
          <w:szCs w:val="28"/>
        </w:rPr>
        <w:t>Multikey Index</w:t>
      </w:r>
      <w:r w:rsidRPr="00DA67A8">
        <w:rPr>
          <w:sz w:val="28"/>
          <w:szCs w:val="28"/>
        </w:rPr>
        <w:t>: Indexes arrays within documents.</w:t>
      </w:r>
    </w:p>
    <w:p w:rsidR="00DA67A8" w:rsidRPr="00DA67A8" w:rsidRDefault="00DA67A8" w:rsidP="00DA67A8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DA67A8">
        <w:rPr>
          <w:sz w:val="28"/>
          <w:szCs w:val="28"/>
        </w:rPr>
        <w:lastRenderedPageBreak/>
        <w:t>Geospatial Index</w:t>
      </w:r>
      <w:r w:rsidRPr="00DA67A8">
        <w:rPr>
          <w:sz w:val="28"/>
          <w:szCs w:val="28"/>
        </w:rPr>
        <w:t>: Indexes geospatial coordinate data for location-based queries.</w:t>
      </w:r>
    </w:p>
    <w:p w:rsidR="00DA67A8" w:rsidRPr="00DA67A8" w:rsidRDefault="00DA67A8" w:rsidP="00DA67A8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DA67A8">
        <w:rPr>
          <w:sz w:val="28"/>
          <w:szCs w:val="28"/>
        </w:rPr>
        <w:t>Text Index</w:t>
      </w:r>
      <w:r w:rsidRPr="00DA67A8">
        <w:rPr>
          <w:sz w:val="28"/>
          <w:szCs w:val="28"/>
        </w:rPr>
        <w:t>: Indexes text data for text search.</w:t>
      </w:r>
    </w:p>
    <w:p w:rsidR="00DA67A8" w:rsidRDefault="00DA67A8" w:rsidP="00DA67A8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DA67A8">
        <w:rPr>
          <w:sz w:val="28"/>
          <w:szCs w:val="28"/>
        </w:rPr>
        <w:t>Hashed Index</w:t>
      </w:r>
      <w:r w:rsidRPr="00DA67A8">
        <w:rPr>
          <w:sz w:val="28"/>
          <w:szCs w:val="28"/>
        </w:rPr>
        <w:t>: Indexes a field's hashed value for sharding.</w:t>
      </w:r>
    </w:p>
    <w:p w:rsidR="00DA67A8" w:rsidRDefault="00DA67A8" w:rsidP="00DA67A8">
      <w:pPr>
        <w:rPr>
          <w:sz w:val="28"/>
          <w:szCs w:val="28"/>
        </w:rPr>
      </w:pPr>
    </w:p>
    <w:p w:rsidR="00DA67A8" w:rsidRPr="00DA67A8" w:rsidRDefault="00DA67A8" w:rsidP="00DA67A8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DA67A8">
        <w:rPr>
          <w:b/>
          <w:sz w:val="28"/>
          <w:szCs w:val="28"/>
        </w:rPr>
        <w:t>How would you create a compound index on the ﬁelds ﬁrstName and lastName in a collection called users?</w:t>
      </w:r>
    </w:p>
    <w:p w:rsidR="00DA67A8" w:rsidRDefault="00DA67A8" w:rsidP="00DA67A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DA67A8">
        <w:rPr>
          <w:sz w:val="28"/>
          <w:szCs w:val="28"/>
        </w:rPr>
        <w:t>db.users.createIndex({ firstName: 1, lastName: 1 })</w:t>
      </w:r>
    </w:p>
    <w:p w:rsidR="00DA67A8" w:rsidRDefault="00DA67A8" w:rsidP="00DA67A8">
      <w:pPr>
        <w:rPr>
          <w:sz w:val="28"/>
          <w:szCs w:val="28"/>
        </w:rPr>
      </w:pPr>
    </w:p>
    <w:p w:rsidR="00DA67A8" w:rsidRPr="00DA67A8" w:rsidRDefault="00DA67A8" w:rsidP="00DA67A8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DA67A8">
        <w:rPr>
          <w:b/>
          <w:sz w:val="28"/>
          <w:szCs w:val="28"/>
        </w:rPr>
        <w:t>What are some potential downsides to creating too many indexes on a collection?</w:t>
      </w:r>
    </w:p>
    <w:p w:rsidR="005C5EFB" w:rsidRPr="00581618" w:rsidRDefault="005C5EFB" w:rsidP="0058161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581618">
        <w:rPr>
          <w:sz w:val="28"/>
          <w:szCs w:val="28"/>
        </w:rPr>
        <w:t>Increas</w:t>
      </w:r>
      <w:r w:rsidRPr="00581618">
        <w:rPr>
          <w:sz w:val="28"/>
          <w:szCs w:val="28"/>
        </w:rPr>
        <w:t>ed storage requirements</w:t>
      </w:r>
      <w:r w:rsidRPr="00581618">
        <w:rPr>
          <w:sz w:val="28"/>
          <w:szCs w:val="28"/>
        </w:rPr>
        <w:t>: Indexes consume additional disk space.</w:t>
      </w:r>
    </w:p>
    <w:p w:rsidR="005C5EFB" w:rsidRPr="005C5EFB" w:rsidRDefault="005C5EFB" w:rsidP="005C5EFB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Slower write operations</w:t>
      </w:r>
      <w:r w:rsidRPr="005C5EFB">
        <w:rPr>
          <w:sz w:val="28"/>
          <w:szCs w:val="28"/>
        </w:rPr>
        <w:t>: Indexes need to be updated on every write, insert, update, or delete operation.</w:t>
      </w:r>
    </w:p>
    <w:p w:rsidR="00DA67A8" w:rsidRDefault="005C5EFB" w:rsidP="005C5EFB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Complexity in management</w:t>
      </w:r>
      <w:r w:rsidRPr="005C5EFB">
        <w:rPr>
          <w:sz w:val="28"/>
          <w:szCs w:val="28"/>
        </w:rPr>
        <w:t>: More indexes can make maintenance and optimization more complicated.</w:t>
      </w:r>
    </w:p>
    <w:p w:rsidR="005C5EFB" w:rsidRDefault="005C5EFB" w:rsidP="005C5EFB">
      <w:pPr>
        <w:pStyle w:val="ListParagraph"/>
        <w:numPr>
          <w:ilvl w:val="0"/>
          <w:numId w:val="0"/>
        </w:numPr>
        <w:ind w:left="720"/>
        <w:rPr>
          <w:sz w:val="28"/>
          <w:szCs w:val="28"/>
        </w:rPr>
      </w:pPr>
    </w:p>
    <w:p w:rsidR="005C5EFB" w:rsidRPr="005C5EFB" w:rsidRDefault="005C5EFB" w:rsidP="005C5EFB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5C5EFB">
        <w:rPr>
          <w:b/>
          <w:sz w:val="28"/>
          <w:szCs w:val="28"/>
        </w:rPr>
        <w:t>How do you create a unique index on the email ﬁeld of a customer’s collection?</w:t>
      </w:r>
    </w:p>
    <w:p w:rsidR="005C5EFB" w:rsidRDefault="005C5EFB" w:rsidP="005C5EFB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5C5EFB">
        <w:rPr>
          <w:sz w:val="28"/>
          <w:szCs w:val="28"/>
        </w:rPr>
        <w:t>db.customers.createIndex({ email: 1 }, { unique: true })</w:t>
      </w:r>
    </w:p>
    <w:p w:rsidR="005C5EFB" w:rsidRDefault="005C5EFB" w:rsidP="005C5EFB">
      <w:pPr>
        <w:rPr>
          <w:sz w:val="28"/>
          <w:szCs w:val="28"/>
        </w:rPr>
      </w:pPr>
    </w:p>
    <w:p w:rsidR="005C5EFB" w:rsidRPr="005C5EFB" w:rsidRDefault="005C5EFB" w:rsidP="005C5EFB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5C5EFB">
        <w:rPr>
          <w:b/>
          <w:sz w:val="28"/>
          <w:szCs w:val="28"/>
        </w:rPr>
        <w:t>What is the purpose of the aggregation framework in MongoDB?</w:t>
      </w:r>
    </w:p>
    <w:p w:rsidR="005C5EFB" w:rsidRDefault="005C5EFB" w:rsidP="005C5EFB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5C5EFB">
        <w:rPr>
          <w:sz w:val="28"/>
          <w:szCs w:val="28"/>
        </w:rPr>
        <w:t>The purpose of the aggregation framework in MongoDB is to process and transform data by performing operations such as filtering, grouping, and sorting, to generate computed results from a collection.</w:t>
      </w:r>
    </w:p>
    <w:p w:rsidR="005C5EFB" w:rsidRDefault="005C5EF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C5EFB" w:rsidRPr="005C5EFB" w:rsidRDefault="005C5EFB" w:rsidP="005C5EFB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5C5EFB">
        <w:rPr>
          <w:b/>
          <w:sz w:val="28"/>
          <w:szCs w:val="28"/>
        </w:rPr>
        <w:lastRenderedPageBreak/>
        <w:t>List the basic stages of an aggregation pipeline and brieﬂy describe their functions.</w:t>
      </w:r>
    </w:p>
    <w:p w:rsidR="005C5EFB" w:rsidRPr="005C5EFB" w:rsidRDefault="005C5EFB" w:rsidP="005C5EFB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5C5EFB">
        <w:rPr>
          <w:sz w:val="28"/>
          <w:szCs w:val="28"/>
        </w:rPr>
        <w:t>$match</w:t>
      </w:r>
      <w:r w:rsidRPr="005C5EFB">
        <w:rPr>
          <w:sz w:val="28"/>
          <w:szCs w:val="28"/>
        </w:rPr>
        <w:t>: Filters documents to pass only those that match specified criteria.</w:t>
      </w:r>
    </w:p>
    <w:p w:rsidR="005C5EFB" w:rsidRPr="005C5EFB" w:rsidRDefault="005C5EFB" w:rsidP="005C5EFB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5C5EFB">
        <w:rPr>
          <w:sz w:val="28"/>
          <w:szCs w:val="28"/>
        </w:rPr>
        <w:t>$group</w:t>
      </w:r>
      <w:r w:rsidRPr="005C5EFB">
        <w:rPr>
          <w:sz w:val="28"/>
          <w:szCs w:val="28"/>
        </w:rPr>
        <w:t>: Groups documents by a specified field and applies aggregate functions like sum, avg, min, max.</w:t>
      </w:r>
    </w:p>
    <w:p w:rsidR="005C5EFB" w:rsidRPr="005C5EFB" w:rsidRDefault="005C5EFB" w:rsidP="005C5EFB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5C5EFB">
        <w:rPr>
          <w:sz w:val="28"/>
          <w:szCs w:val="28"/>
        </w:rPr>
        <w:t>$project</w:t>
      </w:r>
      <w:r w:rsidRPr="005C5EFB">
        <w:rPr>
          <w:sz w:val="28"/>
          <w:szCs w:val="28"/>
        </w:rPr>
        <w:t>: Selects specific fields to include or exclude in the output documents, and can add new computed fields.</w:t>
      </w:r>
    </w:p>
    <w:p w:rsidR="005C5EFB" w:rsidRPr="005C5EFB" w:rsidRDefault="005C5EFB" w:rsidP="005C5EFB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5C5EFB">
        <w:rPr>
          <w:sz w:val="28"/>
          <w:szCs w:val="28"/>
        </w:rPr>
        <w:t>$sort</w:t>
      </w:r>
      <w:r w:rsidRPr="005C5EFB">
        <w:rPr>
          <w:sz w:val="28"/>
          <w:szCs w:val="28"/>
        </w:rPr>
        <w:t>: Orders the documents based on the values of specified fields, either ascending or descending.</w:t>
      </w:r>
    </w:p>
    <w:p w:rsidR="005C5EFB" w:rsidRPr="005C5EFB" w:rsidRDefault="005C5EFB" w:rsidP="005C5EFB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5C5EFB">
        <w:rPr>
          <w:sz w:val="28"/>
          <w:szCs w:val="28"/>
        </w:rPr>
        <w:t>$limit</w:t>
      </w:r>
      <w:r w:rsidRPr="005C5EFB">
        <w:rPr>
          <w:sz w:val="28"/>
          <w:szCs w:val="28"/>
        </w:rPr>
        <w:t>: Restricts the number of documents in the output to a specified count.</w:t>
      </w:r>
    </w:p>
    <w:p w:rsidR="005C5EFB" w:rsidRDefault="005C5EFB" w:rsidP="005C5EFB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5C5EFB">
        <w:rPr>
          <w:sz w:val="28"/>
          <w:szCs w:val="28"/>
        </w:rPr>
        <w:t>$skip</w:t>
      </w:r>
      <w:r w:rsidRPr="005C5EFB">
        <w:rPr>
          <w:sz w:val="28"/>
          <w:szCs w:val="28"/>
        </w:rPr>
        <w:t>: Skips a specified number of documents, useful for pagination.</w:t>
      </w:r>
      <w:r w:rsidRPr="005C5EFB">
        <w:rPr>
          <w:sz w:val="28"/>
          <w:szCs w:val="28"/>
        </w:rPr>
        <w:t xml:space="preserve"> </w:t>
      </w:r>
    </w:p>
    <w:p w:rsidR="005C5EFB" w:rsidRDefault="005C5EFB" w:rsidP="005C5EFB">
      <w:pPr>
        <w:rPr>
          <w:sz w:val="28"/>
          <w:szCs w:val="28"/>
        </w:rPr>
      </w:pPr>
    </w:p>
    <w:p w:rsidR="005C5EFB" w:rsidRPr="006C2BB8" w:rsidRDefault="005C5EFB" w:rsidP="005C5EFB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6C2BB8">
        <w:rPr>
          <w:b/>
          <w:sz w:val="28"/>
          <w:szCs w:val="28"/>
        </w:rPr>
        <w:t xml:space="preserve">Write an aggregation pipeline that groups documents in a sales collection by product Id and calculates the total quantity sold for each product. </w:t>
      </w:r>
    </w:p>
    <w:p w:rsidR="005C5EFB" w:rsidRPr="006C2BB8" w:rsidRDefault="006C2BB8" w:rsidP="006C2BB8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6C2BB8">
        <w:rPr>
          <w:sz w:val="28"/>
          <w:szCs w:val="28"/>
        </w:rPr>
        <w:t>db.sales.aggregate ([</w:t>
      </w:r>
    </w:p>
    <w:p w:rsidR="005C5EFB" w:rsidRPr="006C2BB8" w:rsidRDefault="005C5EFB" w:rsidP="006C2BB8">
      <w:pPr>
        <w:ind w:left="360"/>
        <w:rPr>
          <w:sz w:val="28"/>
          <w:szCs w:val="28"/>
        </w:rPr>
      </w:pPr>
      <w:r w:rsidRPr="006C2BB8">
        <w:rPr>
          <w:sz w:val="28"/>
          <w:szCs w:val="28"/>
        </w:rPr>
        <w:t xml:space="preserve"> </w:t>
      </w:r>
      <w:r w:rsidR="006C2BB8">
        <w:rPr>
          <w:sz w:val="28"/>
          <w:szCs w:val="28"/>
        </w:rPr>
        <w:t xml:space="preserve">        </w:t>
      </w:r>
      <w:r w:rsidRPr="006C2BB8">
        <w:rPr>
          <w:sz w:val="28"/>
          <w:szCs w:val="28"/>
        </w:rPr>
        <w:t xml:space="preserve"> </w:t>
      </w:r>
      <w:r w:rsidR="006C2BB8" w:rsidRPr="006C2BB8">
        <w:rPr>
          <w:sz w:val="28"/>
          <w:szCs w:val="28"/>
        </w:rPr>
        <w:t>{$</w:t>
      </w:r>
      <w:r w:rsidRPr="006C2BB8">
        <w:rPr>
          <w:sz w:val="28"/>
          <w:szCs w:val="28"/>
        </w:rPr>
        <w:t xml:space="preserve">group: </w:t>
      </w:r>
      <w:r w:rsidR="006C2BB8" w:rsidRPr="006C2BB8">
        <w:rPr>
          <w:sz w:val="28"/>
          <w:szCs w:val="28"/>
        </w:rPr>
        <w:t>{_</w:t>
      </w:r>
      <w:r w:rsidRPr="006C2BB8">
        <w:rPr>
          <w:sz w:val="28"/>
          <w:szCs w:val="28"/>
        </w:rPr>
        <w:t xml:space="preserve">id: "$productId", totalQuantitySold: </w:t>
      </w:r>
      <w:r w:rsidR="006C2BB8" w:rsidRPr="006C2BB8">
        <w:rPr>
          <w:sz w:val="28"/>
          <w:szCs w:val="28"/>
        </w:rPr>
        <w:t>{$</w:t>
      </w:r>
      <w:r w:rsidRPr="006C2BB8">
        <w:rPr>
          <w:sz w:val="28"/>
          <w:szCs w:val="28"/>
        </w:rPr>
        <w:t>sum: "$quantity</w:t>
      </w:r>
      <w:r w:rsidR="006C2BB8" w:rsidRPr="006C2BB8">
        <w:rPr>
          <w:sz w:val="28"/>
          <w:szCs w:val="28"/>
        </w:rPr>
        <w:t>”}}}</w:t>
      </w:r>
    </w:p>
    <w:p w:rsidR="006C2BB8" w:rsidRDefault="005C5EFB" w:rsidP="006C2BB8">
      <w:pPr>
        <w:pStyle w:val="ListParagraph"/>
        <w:numPr>
          <w:ilvl w:val="0"/>
          <w:numId w:val="0"/>
        </w:numPr>
        <w:ind w:left="720"/>
        <w:rPr>
          <w:sz w:val="28"/>
          <w:szCs w:val="28"/>
        </w:rPr>
      </w:pPr>
      <w:r w:rsidRPr="005C5EFB">
        <w:rPr>
          <w:sz w:val="28"/>
          <w:szCs w:val="28"/>
        </w:rPr>
        <w:t>])</w:t>
      </w:r>
      <w:r w:rsidRPr="005C5EFB">
        <w:rPr>
          <w:sz w:val="28"/>
          <w:szCs w:val="28"/>
        </w:rPr>
        <w:t xml:space="preserve"> </w:t>
      </w:r>
    </w:p>
    <w:p w:rsidR="006C2BB8" w:rsidRDefault="006C2BB8" w:rsidP="006C2BB8">
      <w:pPr>
        <w:pStyle w:val="ListParagraph"/>
        <w:numPr>
          <w:ilvl w:val="0"/>
          <w:numId w:val="0"/>
        </w:numPr>
        <w:ind w:left="720"/>
        <w:rPr>
          <w:sz w:val="28"/>
          <w:szCs w:val="28"/>
        </w:rPr>
      </w:pPr>
    </w:p>
    <w:p w:rsidR="006C2BB8" w:rsidRPr="006C2BB8" w:rsidRDefault="006C2BB8" w:rsidP="006C2BB8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6C2BB8">
        <w:rPr>
          <w:b/>
          <w:sz w:val="28"/>
          <w:szCs w:val="28"/>
        </w:rPr>
        <w:t xml:space="preserve">Explain the purpose of the $lookup stage in the aggregation pipeline. </w:t>
      </w:r>
    </w:p>
    <w:p w:rsidR="006C2BB8" w:rsidRDefault="006C2BB8" w:rsidP="006C2BB8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6C2BB8">
        <w:rPr>
          <w:sz w:val="28"/>
          <w:szCs w:val="28"/>
        </w:rPr>
        <w:t xml:space="preserve">The purpose of the `$lookup` stage in the aggregation pipeline in MongoDB is to perform a left outer join to another collection, combining documents from both collections based on a specified condition. </w:t>
      </w:r>
    </w:p>
    <w:p w:rsidR="006C2BB8" w:rsidRDefault="006C2BB8" w:rsidP="006C2BB8">
      <w:pPr>
        <w:rPr>
          <w:sz w:val="28"/>
          <w:szCs w:val="28"/>
        </w:rPr>
      </w:pPr>
    </w:p>
    <w:p w:rsidR="006C2BB8" w:rsidRPr="006C2BB8" w:rsidRDefault="006C2BB8" w:rsidP="006C2BB8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6C2BB8">
        <w:rPr>
          <w:b/>
          <w:sz w:val="28"/>
          <w:szCs w:val="28"/>
        </w:rPr>
        <w:t xml:space="preserve">How would you use the aggregation framework to ﬁnd the average order value from an orders collection? </w:t>
      </w:r>
    </w:p>
    <w:p w:rsidR="006C2BB8" w:rsidRPr="006C2BB8" w:rsidRDefault="006C2BB8" w:rsidP="006C2BB8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6C2BB8">
        <w:rPr>
          <w:sz w:val="28"/>
          <w:szCs w:val="28"/>
        </w:rPr>
        <w:t>db.orders.aggregate ([</w:t>
      </w:r>
    </w:p>
    <w:p w:rsidR="006C2BB8" w:rsidRPr="006C2BB8" w:rsidRDefault="006C2BB8" w:rsidP="006C2BB8">
      <w:pPr>
        <w:pStyle w:val="ListParagraph"/>
        <w:numPr>
          <w:ilvl w:val="0"/>
          <w:numId w:val="0"/>
        </w:num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6C2BB8">
        <w:rPr>
          <w:sz w:val="28"/>
          <w:szCs w:val="28"/>
        </w:rPr>
        <w:t>{$</w:t>
      </w:r>
      <w:r w:rsidRPr="006C2BB8">
        <w:rPr>
          <w:sz w:val="28"/>
          <w:szCs w:val="28"/>
        </w:rPr>
        <w:t xml:space="preserve">group: </w:t>
      </w:r>
      <w:r w:rsidRPr="006C2BB8">
        <w:rPr>
          <w:sz w:val="28"/>
          <w:szCs w:val="28"/>
        </w:rPr>
        <w:t>{_</w:t>
      </w:r>
      <w:r w:rsidRPr="006C2BB8">
        <w:rPr>
          <w:sz w:val="28"/>
          <w:szCs w:val="28"/>
        </w:rPr>
        <w:t xml:space="preserve">id: null, avgOrderValue: </w:t>
      </w:r>
      <w:r w:rsidRPr="006C2BB8">
        <w:rPr>
          <w:sz w:val="28"/>
          <w:szCs w:val="28"/>
        </w:rPr>
        <w:t>{$</w:t>
      </w:r>
      <w:r w:rsidRPr="006C2BB8">
        <w:rPr>
          <w:sz w:val="28"/>
          <w:szCs w:val="28"/>
        </w:rPr>
        <w:t>avg: "$totalAmount</w:t>
      </w:r>
      <w:r w:rsidRPr="006C2BB8">
        <w:rPr>
          <w:sz w:val="28"/>
          <w:szCs w:val="28"/>
        </w:rPr>
        <w:t>”}</w:t>
      </w:r>
      <w:r w:rsidRPr="006C2BB8">
        <w:rPr>
          <w:sz w:val="28"/>
          <w:szCs w:val="28"/>
        </w:rPr>
        <w:t xml:space="preserve"> } }</w:t>
      </w:r>
    </w:p>
    <w:p w:rsidR="006C2BB8" w:rsidRDefault="006C2BB8" w:rsidP="006C2BB8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Pr="006C2BB8">
        <w:rPr>
          <w:sz w:val="28"/>
          <w:szCs w:val="28"/>
        </w:rPr>
        <w:t>])</w:t>
      </w:r>
      <w:r w:rsidRPr="006C2BB8">
        <w:rPr>
          <w:sz w:val="28"/>
          <w:szCs w:val="28"/>
        </w:rPr>
        <w:t xml:space="preserve"> </w:t>
      </w:r>
    </w:p>
    <w:p w:rsidR="006C2BB8" w:rsidRDefault="006C2BB8" w:rsidP="006C2BB8">
      <w:pPr>
        <w:ind w:left="360"/>
        <w:rPr>
          <w:sz w:val="28"/>
          <w:szCs w:val="28"/>
        </w:rPr>
      </w:pPr>
    </w:p>
    <w:p w:rsidR="006C2BB8" w:rsidRPr="006C2BB8" w:rsidRDefault="006C2BB8" w:rsidP="006C2BB8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6C2BB8">
        <w:rPr>
          <w:b/>
          <w:sz w:val="28"/>
          <w:szCs w:val="28"/>
        </w:rPr>
        <w:t xml:space="preserve">How do you create a text index on the description ﬁeld of a products collection? </w:t>
      </w:r>
    </w:p>
    <w:p w:rsidR="006C2BB8" w:rsidRDefault="006C2BB8" w:rsidP="006C2BB8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6C2BB8">
        <w:rPr>
          <w:sz w:val="28"/>
          <w:szCs w:val="28"/>
        </w:rPr>
        <w:t xml:space="preserve">db.products.createIndex({ description: "text" }) </w:t>
      </w:r>
    </w:p>
    <w:p w:rsidR="006C2BB8" w:rsidRDefault="006C2BB8" w:rsidP="006C2BB8">
      <w:pPr>
        <w:rPr>
          <w:sz w:val="28"/>
          <w:szCs w:val="28"/>
        </w:rPr>
      </w:pPr>
    </w:p>
    <w:p w:rsidR="006C2BB8" w:rsidRPr="006C2BB8" w:rsidRDefault="006C2BB8" w:rsidP="006C2BB8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6C2BB8">
        <w:rPr>
          <w:b/>
          <w:sz w:val="28"/>
          <w:szCs w:val="28"/>
        </w:rPr>
        <w:t xml:space="preserve">What is the purpose of the $facet stage in an aggregation pipeline? </w:t>
      </w:r>
    </w:p>
    <w:p w:rsidR="006C2BB8" w:rsidRDefault="006C2BB8" w:rsidP="003701DC">
      <w:pPr>
        <w:pStyle w:val="ListParagraph"/>
        <w:numPr>
          <w:ilvl w:val="0"/>
          <w:numId w:val="11"/>
        </w:numPr>
        <w:rPr>
          <w:b/>
          <w:sz w:val="28"/>
          <w:szCs w:val="28"/>
        </w:rPr>
      </w:pPr>
      <w:r w:rsidRPr="006C2BB8">
        <w:rPr>
          <w:sz w:val="28"/>
          <w:szCs w:val="28"/>
        </w:rPr>
        <w:t>The purpose of the `$facet` stage in an aggregation pipeline in MongoDB is to compute multiple independent aggregations on the same set of input documents, producing multiple sets of results within a single aggregation operation</w:t>
      </w:r>
      <w:r w:rsidRPr="006C2BB8">
        <w:rPr>
          <w:b/>
          <w:sz w:val="28"/>
          <w:szCs w:val="28"/>
        </w:rPr>
        <w:t xml:space="preserve">. </w:t>
      </w:r>
    </w:p>
    <w:p w:rsidR="006C2BB8" w:rsidRPr="006C2BB8" w:rsidRDefault="006C2BB8" w:rsidP="006C2BB8">
      <w:pPr>
        <w:rPr>
          <w:b/>
          <w:sz w:val="28"/>
          <w:szCs w:val="28"/>
        </w:rPr>
      </w:pPr>
    </w:p>
    <w:p w:rsidR="006C2BB8" w:rsidRPr="006C2BB8" w:rsidRDefault="006C2BB8" w:rsidP="006C2BB8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6C2BB8">
        <w:rPr>
          <w:b/>
          <w:sz w:val="28"/>
          <w:szCs w:val="28"/>
        </w:rPr>
        <w:t xml:space="preserve">What are some best practices for optimizing aggregation pipelines in MongoDB? </w:t>
      </w:r>
    </w:p>
    <w:p w:rsidR="006C2BB8" w:rsidRPr="00581618" w:rsidRDefault="006C2BB8" w:rsidP="00581618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581618">
        <w:rPr>
          <w:sz w:val="28"/>
          <w:szCs w:val="28"/>
        </w:rPr>
        <w:t>Use Indexes</w:t>
      </w:r>
      <w:r w:rsidR="00581618">
        <w:rPr>
          <w:sz w:val="28"/>
          <w:szCs w:val="28"/>
        </w:rPr>
        <w:t>.</w:t>
      </w:r>
    </w:p>
    <w:p w:rsidR="00581618" w:rsidRDefault="006C2BB8" w:rsidP="00174FE5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581618">
        <w:rPr>
          <w:sz w:val="28"/>
          <w:szCs w:val="28"/>
        </w:rPr>
        <w:t>Limit Data</w:t>
      </w:r>
      <w:r w:rsidR="00581618">
        <w:rPr>
          <w:sz w:val="28"/>
          <w:szCs w:val="28"/>
        </w:rPr>
        <w:t>.</w:t>
      </w:r>
    </w:p>
    <w:p w:rsidR="006C2BB8" w:rsidRPr="00581618" w:rsidRDefault="00581618" w:rsidP="00174FE5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581618">
        <w:rPr>
          <w:sz w:val="28"/>
          <w:szCs w:val="28"/>
        </w:rPr>
        <w:t>Project Only Needed Fields</w:t>
      </w:r>
      <w:r>
        <w:rPr>
          <w:sz w:val="28"/>
          <w:szCs w:val="28"/>
        </w:rPr>
        <w:t>.</w:t>
      </w:r>
    </w:p>
    <w:p w:rsidR="00581618" w:rsidRDefault="00581618" w:rsidP="0079075F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581618">
        <w:rPr>
          <w:sz w:val="28"/>
          <w:szCs w:val="28"/>
        </w:rPr>
        <w:t>Optimize `$group` Operations</w:t>
      </w:r>
      <w:r>
        <w:rPr>
          <w:sz w:val="28"/>
          <w:szCs w:val="28"/>
        </w:rPr>
        <w:t>.</w:t>
      </w:r>
    </w:p>
    <w:p w:rsidR="006C2BB8" w:rsidRPr="00581618" w:rsidRDefault="00581618" w:rsidP="0079075F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581618">
        <w:rPr>
          <w:sz w:val="28"/>
          <w:szCs w:val="28"/>
        </w:rPr>
        <w:t>Use `$lookup` wisely</w:t>
      </w:r>
      <w:r>
        <w:rPr>
          <w:sz w:val="28"/>
          <w:szCs w:val="28"/>
        </w:rPr>
        <w:t>.</w:t>
      </w:r>
    </w:p>
    <w:p w:rsidR="00581618" w:rsidRDefault="006C2BB8" w:rsidP="00C83987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581618">
        <w:rPr>
          <w:sz w:val="28"/>
          <w:szCs w:val="28"/>
        </w:rPr>
        <w:t>Avoid `$unwind` If P</w:t>
      </w:r>
      <w:r w:rsidR="00581618" w:rsidRPr="00581618">
        <w:rPr>
          <w:sz w:val="28"/>
          <w:szCs w:val="28"/>
        </w:rPr>
        <w:t>ossible</w:t>
      </w:r>
      <w:r w:rsidR="00581618">
        <w:rPr>
          <w:sz w:val="28"/>
          <w:szCs w:val="28"/>
        </w:rPr>
        <w:t>.</w:t>
      </w:r>
    </w:p>
    <w:p w:rsidR="006C2BB8" w:rsidRPr="00581618" w:rsidRDefault="00581618" w:rsidP="00C83987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581618">
        <w:rPr>
          <w:sz w:val="28"/>
          <w:szCs w:val="28"/>
        </w:rPr>
        <w:t>Pipeline Reordering</w:t>
      </w:r>
      <w:r>
        <w:rPr>
          <w:sz w:val="28"/>
          <w:szCs w:val="28"/>
        </w:rPr>
        <w:t>.</w:t>
      </w:r>
    </w:p>
    <w:p w:rsidR="00581618" w:rsidRDefault="00581618" w:rsidP="00581618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581618">
        <w:rPr>
          <w:sz w:val="28"/>
          <w:szCs w:val="28"/>
        </w:rPr>
        <w:t>Avoid large `allowDiskUse</w:t>
      </w:r>
      <w:r>
        <w:rPr>
          <w:sz w:val="28"/>
          <w:szCs w:val="28"/>
        </w:rPr>
        <w:t>’.</w:t>
      </w:r>
    </w:p>
    <w:p w:rsidR="00581618" w:rsidRDefault="00581618" w:rsidP="00581618">
      <w:pPr>
        <w:rPr>
          <w:sz w:val="28"/>
          <w:szCs w:val="28"/>
        </w:rPr>
      </w:pPr>
    </w:p>
    <w:p w:rsidR="00581618" w:rsidRPr="00581618" w:rsidRDefault="00581618" w:rsidP="00581618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581618">
        <w:rPr>
          <w:b/>
          <w:sz w:val="28"/>
          <w:szCs w:val="28"/>
        </w:rPr>
        <w:t xml:space="preserve">When would you use the Map-Reduce framework instead of the aggregation framework in MongoDB? </w:t>
      </w:r>
    </w:p>
    <w:p w:rsidR="005C5EFB" w:rsidRPr="00581618" w:rsidRDefault="00581618" w:rsidP="00581618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Can</w:t>
      </w:r>
      <w:r w:rsidRPr="00581618">
        <w:rPr>
          <w:sz w:val="28"/>
          <w:szCs w:val="28"/>
        </w:rPr>
        <w:t xml:space="preserve"> use the Map-Redu</w:t>
      </w:r>
      <w:r>
        <w:rPr>
          <w:sz w:val="28"/>
          <w:szCs w:val="28"/>
        </w:rPr>
        <w:t>ce framework in MongoDB when we</w:t>
      </w:r>
      <w:r w:rsidRPr="00581618">
        <w:rPr>
          <w:sz w:val="28"/>
          <w:szCs w:val="28"/>
        </w:rPr>
        <w:t xml:space="preserve"> need to perform complex data transformations and aggregations that cannot be easily achieved using the aggregation framework, especially for operations involving extensive computation or processing of large datasets. </w:t>
      </w:r>
      <w:r w:rsidR="005C5EFB" w:rsidRPr="00581618">
        <w:rPr>
          <w:sz w:val="28"/>
          <w:szCs w:val="28"/>
        </w:rPr>
        <w:br w:type="page"/>
      </w:r>
    </w:p>
    <w:p w:rsidR="005C5EFB" w:rsidRPr="00581618" w:rsidRDefault="005C5EFB" w:rsidP="00581618">
      <w:pPr>
        <w:tabs>
          <w:tab w:val="left" w:pos="8160"/>
        </w:tabs>
      </w:pPr>
      <w:bookmarkStart w:id="0" w:name="_GoBack"/>
      <w:bookmarkEnd w:id="0"/>
    </w:p>
    <w:sectPr w:rsidR="005C5EFB" w:rsidRPr="00581618" w:rsidSect="00E77B5E">
      <w:headerReference w:type="default" r:id="rId12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0A30" w:rsidRDefault="00CA0A30" w:rsidP="00590471">
      <w:r>
        <w:separator/>
      </w:r>
    </w:p>
  </w:endnote>
  <w:endnote w:type="continuationSeparator" w:id="0">
    <w:p w:rsidR="00CA0A30" w:rsidRDefault="00CA0A30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0A30" w:rsidRDefault="00CA0A30" w:rsidP="00590471">
      <w:r>
        <w:separator/>
      </w:r>
    </w:p>
  </w:footnote>
  <w:footnote w:type="continuationSeparator" w:id="0">
    <w:p w:rsidR="00CA0A30" w:rsidRDefault="00CA0A30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471" w:rsidRDefault="00AE68A8" w:rsidP="00060042">
    <w:pPr>
      <w:pStyle w:val="BodyText"/>
    </w:pPr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9916BD2" wp14:editId="0ECC2F31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08E3794" id="Group 2" o:spid="_x0000_s1026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9448A7"/>
    <w:multiLevelType w:val="hybridMultilevel"/>
    <w:tmpl w:val="06041554"/>
    <w:lvl w:ilvl="0" w:tplc="08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D212188"/>
    <w:multiLevelType w:val="hybridMultilevel"/>
    <w:tmpl w:val="50180636"/>
    <w:lvl w:ilvl="0" w:tplc="08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F5B705A"/>
    <w:multiLevelType w:val="hybridMultilevel"/>
    <w:tmpl w:val="FFA86C18"/>
    <w:lvl w:ilvl="0" w:tplc="08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3D422D"/>
    <w:multiLevelType w:val="hybridMultilevel"/>
    <w:tmpl w:val="3970E0B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100742"/>
    <w:multiLevelType w:val="hybridMultilevel"/>
    <w:tmpl w:val="95F42C84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82991"/>
    <w:multiLevelType w:val="hybridMultilevel"/>
    <w:tmpl w:val="D6CAB872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80099F"/>
    <w:multiLevelType w:val="hybridMultilevel"/>
    <w:tmpl w:val="C0E6C3D4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CD5910"/>
    <w:multiLevelType w:val="hybridMultilevel"/>
    <w:tmpl w:val="3E9E9086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E7348C"/>
    <w:multiLevelType w:val="hybridMultilevel"/>
    <w:tmpl w:val="1BD40D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A530FE"/>
    <w:multiLevelType w:val="hybridMultilevel"/>
    <w:tmpl w:val="70026F4C"/>
    <w:lvl w:ilvl="0" w:tplc="08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6805CD6"/>
    <w:multiLevelType w:val="hybridMultilevel"/>
    <w:tmpl w:val="9604817E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0"/>
  </w:num>
  <w:num w:numId="4">
    <w:abstractNumId w:val="8"/>
  </w:num>
  <w:num w:numId="5">
    <w:abstractNumId w:val="7"/>
  </w:num>
  <w:num w:numId="6">
    <w:abstractNumId w:val="3"/>
  </w:num>
  <w:num w:numId="7">
    <w:abstractNumId w:val="6"/>
  </w:num>
  <w:num w:numId="8">
    <w:abstractNumId w:val="5"/>
  </w:num>
  <w:num w:numId="9">
    <w:abstractNumId w:val="11"/>
  </w:num>
  <w:num w:numId="10">
    <w:abstractNumId w:val="4"/>
  </w:num>
  <w:num w:numId="11">
    <w:abstractNumId w:val="9"/>
  </w:num>
  <w:num w:numId="12">
    <w:abstractNumId w:val="2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doNotDisplayPageBoundaries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67A8"/>
    <w:rsid w:val="00055B72"/>
    <w:rsid w:val="00060042"/>
    <w:rsid w:val="0008685D"/>
    <w:rsid w:val="00112FD7"/>
    <w:rsid w:val="001253DD"/>
    <w:rsid w:val="00150ABD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E158A"/>
    <w:rsid w:val="005471D7"/>
    <w:rsid w:val="00565C77"/>
    <w:rsid w:val="0056708E"/>
    <w:rsid w:val="005801E5"/>
    <w:rsid w:val="00581618"/>
    <w:rsid w:val="00590471"/>
    <w:rsid w:val="005C5EFB"/>
    <w:rsid w:val="005D01FA"/>
    <w:rsid w:val="005D45DC"/>
    <w:rsid w:val="006716D8"/>
    <w:rsid w:val="006920F0"/>
    <w:rsid w:val="006C020C"/>
    <w:rsid w:val="006C2BB8"/>
    <w:rsid w:val="006D79A8"/>
    <w:rsid w:val="007575B6"/>
    <w:rsid w:val="007F5B63"/>
    <w:rsid w:val="00803A0A"/>
    <w:rsid w:val="00846CB9"/>
    <w:rsid w:val="008A1E6E"/>
    <w:rsid w:val="008B108C"/>
    <w:rsid w:val="008C2CFC"/>
    <w:rsid w:val="009475DC"/>
    <w:rsid w:val="00967B93"/>
    <w:rsid w:val="009B591F"/>
    <w:rsid w:val="00A31B16"/>
    <w:rsid w:val="00AE68A8"/>
    <w:rsid w:val="00B6466C"/>
    <w:rsid w:val="00B76CDA"/>
    <w:rsid w:val="00C14078"/>
    <w:rsid w:val="00C83A18"/>
    <w:rsid w:val="00CA0A30"/>
    <w:rsid w:val="00CC1E8B"/>
    <w:rsid w:val="00CD2321"/>
    <w:rsid w:val="00CE1E3D"/>
    <w:rsid w:val="00D053FA"/>
    <w:rsid w:val="00D26515"/>
    <w:rsid w:val="00DA67A8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F843C8A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enthuri%20Maran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EB69EDE-0F17-44B2-A423-6DF9D9553D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5</Pages>
  <Words>595</Words>
  <Characters>3394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2024-07-15T07:10:00Z</dcterms:created>
  <dcterms:modified xsi:type="dcterms:W3CDTF">2024-07-15T07:54:00Z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